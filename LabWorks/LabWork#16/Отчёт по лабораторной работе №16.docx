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A8C70B" w14:textId="026EBA66" w:rsidR="00FA45AA" w:rsidRPr="00824955" w:rsidRDefault="001722BD" w:rsidP="00C01869">
      <w:pPr>
        <w:pStyle w:val="10"/>
        <w:tabs>
          <w:tab w:val="clear" w:pos="709"/>
        </w:tabs>
      </w:pPr>
      <w:r>
        <w:t>Отчёт по лабораторной работе</w:t>
      </w:r>
      <w:r w:rsidR="00FA45AA" w:rsidRPr="00824955">
        <w:t xml:space="preserve"> №</w:t>
      </w:r>
      <w:r w:rsidR="00922D0E" w:rsidRPr="006E6843">
        <w:t>1</w:t>
      </w:r>
      <w:r w:rsidR="001577AF" w:rsidRPr="001722BD">
        <w:t>6</w:t>
      </w:r>
      <w:r w:rsidR="00FA45AA" w:rsidRPr="00824955">
        <w:br/>
      </w:r>
      <w:r w:rsidR="00F471D6" w:rsidRPr="00F471D6">
        <w:t>Использование ресурсов</w:t>
      </w:r>
    </w:p>
    <w:p w14:paraId="3DE8D613" w14:textId="2380D3A9" w:rsidR="00FA45AA" w:rsidRDefault="00FA45AA" w:rsidP="00382EE2">
      <w:pPr>
        <w:pStyle w:val="1"/>
      </w:pPr>
      <w:r>
        <w:t>Цель работы</w:t>
      </w:r>
    </w:p>
    <w:p w14:paraId="0CFC32E9" w14:textId="716F52F3" w:rsidR="00FA45AA" w:rsidRDefault="00F471D6" w:rsidP="00382EE2">
      <w:pPr>
        <w:pStyle w:val="2"/>
      </w:pPr>
      <w:r w:rsidRPr="00F471D6">
        <w:t xml:space="preserve">Изучить процесс добавления и применения ресурсов при разработке мобильных приложений </w:t>
      </w:r>
      <w:proofErr w:type="spellStart"/>
      <w:r w:rsidRPr="00F471D6">
        <w:t>Android</w:t>
      </w:r>
      <w:proofErr w:type="spellEnd"/>
      <w:r w:rsidR="009043E4">
        <w:t>.</w:t>
      </w:r>
    </w:p>
    <w:p w14:paraId="36A998BB" w14:textId="77777777" w:rsidR="002676DB" w:rsidRDefault="00FA45AA" w:rsidP="002676DB">
      <w:pPr>
        <w:pStyle w:val="1"/>
      </w:pPr>
      <w:r>
        <w:t>Задание</w:t>
      </w:r>
    </w:p>
    <w:p w14:paraId="12E027B0" w14:textId="6C133247" w:rsidR="00802F39" w:rsidRDefault="00802F39" w:rsidP="00E8763A">
      <w:pPr>
        <w:pStyle w:val="2"/>
      </w:pPr>
      <w:r>
        <w:t>Использование строковых ресурсов</w:t>
      </w:r>
    </w:p>
    <w:p w14:paraId="2DB66580" w14:textId="27521559" w:rsidR="002F2E08" w:rsidRDefault="00405439" w:rsidP="002F2E08">
      <w:pPr>
        <w:pStyle w:val="2"/>
        <w:numPr>
          <w:ilvl w:val="2"/>
          <w:numId w:val="6"/>
        </w:numPr>
      </w:pPr>
      <w:r>
        <w:t>Добавить в приложение строковые ресурсы</w:t>
      </w:r>
      <w:r w:rsidR="00CF6A2B">
        <w:t>: имя приложения</w:t>
      </w:r>
      <w:r w:rsidR="007E1BE1">
        <w:t xml:space="preserve"> (изменить существующее)</w:t>
      </w:r>
      <w:r w:rsidR="00CF6A2B">
        <w:t xml:space="preserve">, </w:t>
      </w:r>
      <w:r w:rsidR="00E01EFF">
        <w:t>надписи «Поиск», «</w:t>
      </w:r>
      <w:r w:rsidR="00654418">
        <w:t>Меню</w:t>
      </w:r>
      <w:r w:rsidR="00E01EFF">
        <w:t>»</w:t>
      </w:r>
      <w:r w:rsidR="00231FD8">
        <w:t xml:space="preserve">. </w:t>
      </w:r>
    </w:p>
    <w:p w14:paraId="2E4BCA46" w14:textId="62B562BB" w:rsidR="00802F39" w:rsidRDefault="00231FD8" w:rsidP="008F7D39">
      <w:pPr>
        <w:pStyle w:val="2"/>
        <w:numPr>
          <w:ilvl w:val="2"/>
          <w:numId w:val="6"/>
        </w:numPr>
      </w:pPr>
      <w:r>
        <w:t>При создани</w:t>
      </w:r>
      <w:r w:rsidR="004F6374">
        <w:t>и ресурсов задайте русскую и английскую локализацию строк.</w:t>
      </w:r>
    </w:p>
    <w:p w14:paraId="6BD4CC9C" w14:textId="2D5E522F" w:rsidR="00802F39" w:rsidRDefault="00231FD8" w:rsidP="00E76110">
      <w:pPr>
        <w:pStyle w:val="2"/>
        <w:numPr>
          <w:ilvl w:val="2"/>
          <w:numId w:val="6"/>
        </w:numPr>
      </w:pPr>
      <w:r>
        <w:t xml:space="preserve">Задать общий макет </w:t>
      </w:r>
      <w:r w:rsidR="0049363D">
        <w:t xml:space="preserve">приложения: </w:t>
      </w:r>
      <w:r w:rsidR="009F0224">
        <w:t xml:space="preserve">в верхней </w:t>
      </w:r>
      <w:r w:rsidR="00111308">
        <w:t>части экрана расположить</w:t>
      </w:r>
      <w:r w:rsidR="00EA2522">
        <w:t xml:space="preserve"> наименование приложения,</w:t>
      </w:r>
      <w:r w:rsidR="00111308">
        <w:t xml:space="preserve"> поле ввода поиска и кнопку меню</w:t>
      </w:r>
      <w:r w:rsidR="00EA2522">
        <w:t>, оставшуюся часть экрана занимает панель с возможностью прокрутки</w:t>
      </w:r>
      <w:r w:rsidR="00753684">
        <w:t xml:space="preserve"> для всего остального контента приложения</w:t>
      </w:r>
    </w:p>
    <w:p w14:paraId="528CBAC7" w14:textId="2682348F" w:rsidR="00802F39" w:rsidRDefault="00753684" w:rsidP="00753684">
      <w:pPr>
        <w:pStyle w:val="2"/>
        <w:numPr>
          <w:ilvl w:val="2"/>
          <w:numId w:val="6"/>
        </w:numPr>
      </w:pPr>
      <w:r>
        <w:t xml:space="preserve">Для указания надписей </w:t>
      </w:r>
      <w:r w:rsidR="00F16E5A">
        <w:t>в интерфейсе использовать строковые ресурсы</w:t>
      </w:r>
    </w:p>
    <w:p w14:paraId="4E17EB6C" w14:textId="45EBAEA0" w:rsidR="00802F39" w:rsidRPr="00ED05D6" w:rsidRDefault="00ED05D6" w:rsidP="00ED05D6">
      <w:pPr>
        <w:pStyle w:val="2"/>
      </w:pPr>
      <w:r>
        <w:t xml:space="preserve">Использование ресурсов форматированных строк и </w:t>
      </w:r>
      <w:r>
        <w:rPr>
          <w:lang w:val="en-US"/>
        </w:rPr>
        <w:t>plurals</w:t>
      </w:r>
    </w:p>
    <w:p w14:paraId="159C8B85" w14:textId="20ED607D" w:rsidR="00802F39" w:rsidRDefault="00C92D3C" w:rsidP="003358A9">
      <w:pPr>
        <w:pStyle w:val="2"/>
        <w:numPr>
          <w:ilvl w:val="2"/>
          <w:numId w:val="6"/>
        </w:numPr>
      </w:pPr>
      <w:r>
        <w:t xml:space="preserve">Добавить в приложение ресурс: </w:t>
      </w:r>
      <w:r w:rsidRPr="001577AF">
        <w:t xml:space="preserve">строку с форматированием для отображения </w:t>
      </w:r>
      <w:r w:rsidR="00324398">
        <w:t>сообщения «©</w:t>
      </w:r>
      <w:r w:rsidR="00324398" w:rsidRPr="00324398">
        <w:t xml:space="preserve"> [</w:t>
      </w:r>
      <w:r w:rsidR="00324398">
        <w:t>имя разработчика</w:t>
      </w:r>
      <w:r w:rsidR="00324398" w:rsidRPr="00324398">
        <w:t>]</w:t>
      </w:r>
      <w:r w:rsidR="00324398">
        <w:t xml:space="preserve">. Все права защищены. </w:t>
      </w:r>
      <w:r w:rsidR="00324398" w:rsidRPr="00147857">
        <w:t>[</w:t>
      </w:r>
      <w:r w:rsidR="00324398">
        <w:t>год</w:t>
      </w:r>
      <w:r w:rsidR="00324398" w:rsidRPr="00147857">
        <w:t>]</w:t>
      </w:r>
      <w:r w:rsidR="00324398">
        <w:t>»</w:t>
      </w:r>
      <w:r w:rsidR="00147857">
        <w:t>, имя разработчика и год должны указываться в качестве строкового и числового параметра форматной строки.</w:t>
      </w:r>
    </w:p>
    <w:p w14:paraId="6F20E02B" w14:textId="031D20BC" w:rsidR="00AF7714" w:rsidRDefault="00AF7714" w:rsidP="003358A9">
      <w:pPr>
        <w:pStyle w:val="2"/>
        <w:numPr>
          <w:ilvl w:val="2"/>
          <w:numId w:val="6"/>
        </w:numPr>
      </w:pPr>
      <w:r>
        <w:t xml:space="preserve">Добавить в приложение 2 ресурса </w:t>
      </w:r>
      <w:r>
        <w:rPr>
          <w:lang w:val="en-US"/>
        </w:rPr>
        <w:t>plurals</w:t>
      </w:r>
      <w:r w:rsidRPr="00AF7714">
        <w:t xml:space="preserve"> </w:t>
      </w:r>
      <w:r w:rsidRPr="001577AF">
        <w:t>для обозначения часов (час/ часа/ часов) и минут (минута/ минуты/ минут)</w:t>
      </w:r>
    </w:p>
    <w:p w14:paraId="791508E3" w14:textId="629D1145" w:rsidR="002F2E08" w:rsidRDefault="002F2E08" w:rsidP="003358A9">
      <w:pPr>
        <w:pStyle w:val="2"/>
        <w:numPr>
          <w:ilvl w:val="2"/>
          <w:numId w:val="6"/>
        </w:numPr>
      </w:pPr>
      <w:r>
        <w:t xml:space="preserve">Добавить в приложение </w:t>
      </w:r>
      <w:r w:rsidRPr="001577AF">
        <w:t>массив строк, содержащи</w:t>
      </w:r>
      <w:r w:rsidR="0046439B">
        <w:t>й</w:t>
      </w:r>
      <w:r w:rsidRPr="001577AF">
        <w:t xml:space="preserve"> </w:t>
      </w:r>
      <w:r w:rsidR="00D6012D">
        <w:t>имена разработчиков проекта.</w:t>
      </w:r>
    </w:p>
    <w:p w14:paraId="7E88B31F" w14:textId="5D4C9C47" w:rsidR="00AF7714" w:rsidRDefault="00AF7714" w:rsidP="003358A9">
      <w:pPr>
        <w:pStyle w:val="2"/>
        <w:numPr>
          <w:ilvl w:val="2"/>
          <w:numId w:val="6"/>
        </w:numPr>
      </w:pPr>
      <w:r>
        <w:t>При создании ресурсов задайте русскую и английскую локализацию строк.</w:t>
      </w:r>
    </w:p>
    <w:p w14:paraId="7C4FC4FA" w14:textId="62444177" w:rsidR="007E1D6C" w:rsidRDefault="007E1D6C" w:rsidP="007E1D6C">
      <w:pPr>
        <w:pStyle w:val="2"/>
        <w:numPr>
          <w:ilvl w:val="2"/>
          <w:numId w:val="6"/>
        </w:numPr>
      </w:pPr>
      <w:r w:rsidRPr="001577AF">
        <w:t xml:space="preserve">Используя строку форматов из ресурсов, вывести на экран </w:t>
      </w:r>
      <w:r>
        <w:t>форматированный текст</w:t>
      </w:r>
      <w:r w:rsidR="00D6012D">
        <w:t xml:space="preserve"> с использованием </w:t>
      </w:r>
      <w:r w:rsidR="009041F3">
        <w:t>имен разработчиков проекта</w:t>
      </w:r>
      <w:r w:rsidR="00687EE6">
        <w:t xml:space="preserve"> из массива строк</w:t>
      </w:r>
      <w:r>
        <w:t>.</w:t>
      </w:r>
    </w:p>
    <w:p w14:paraId="71A78B0C" w14:textId="491728ED" w:rsidR="007E1D6C" w:rsidRPr="00EC6DA4" w:rsidRDefault="007E1D6C" w:rsidP="007E1D6C">
      <w:pPr>
        <w:pStyle w:val="2"/>
        <w:numPr>
          <w:ilvl w:val="2"/>
          <w:numId w:val="6"/>
        </w:numPr>
      </w:pPr>
      <w:r w:rsidRPr="001577AF">
        <w:t xml:space="preserve">Используя ресурсы </w:t>
      </w:r>
      <w:proofErr w:type="spellStart"/>
      <w:r w:rsidRPr="001577AF">
        <w:t>plurals</w:t>
      </w:r>
      <w:proofErr w:type="spellEnd"/>
      <w:r w:rsidRPr="001577AF">
        <w:t xml:space="preserve">, вывести на экран текущее время с указанием единицы измерения часы-минуты в требуемом склонении </w:t>
      </w:r>
    </w:p>
    <w:p w14:paraId="68B63419" w14:textId="40481628" w:rsidR="00EC6DA4" w:rsidRPr="00EC6DA4" w:rsidRDefault="00EC6DA4" w:rsidP="00EC6DA4">
      <w:r>
        <w:t>Для</w:t>
      </w:r>
      <w:r w:rsidRPr="00EC6DA4">
        <w:t xml:space="preserve"> </w:t>
      </w:r>
      <w:r>
        <w:t>получения текущего времени используйте:</w:t>
      </w:r>
    </w:p>
    <w:p w14:paraId="4B643575" w14:textId="77777777" w:rsidR="0028428B" w:rsidRPr="0028428B" w:rsidRDefault="0028428B" w:rsidP="00EC6DA4">
      <w:pPr>
        <w:pStyle w:val="ad"/>
        <w:rPr>
          <w:rFonts w:ascii="Cascadia Mono" w:hAnsi="Cascadia Mono" w:cs="Cascadia Mono"/>
          <w:bCs/>
          <w:lang w:eastAsia="ru-RU"/>
        </w:rPr>
      </w:pPr>
      <w:proofErr w:type="spellStart"/>
      <w:r w:rsidRPr="0028428B">
        <w:rPr>
          <w:color w:val="015493"/>
          <w:bdr w:val="none" w:sz="0" w:space="0" w:color="auto" w:frame="1"/>
          <w:lang w:eastAsia="ru-RU"/>
        </w:rPr>
        <w:t>val</w:t>
      </w:r>
      <w:proofErr w:type="spellEnd"/>
      <w:r w:rsidRPr="0028428B">
        <w:rPr>
          <w:bdr w:val="none" w:sz="0" w:space="0" w:color="auto" w:frame="1"/>
          <w:lang w:eastAsia="ru-RU"/>
        </w:rPr>
        <w:t xml:space="preserve"> c = </w:t>
      </w:r>
      <w:proofErr w:type="spellStart"/>
      <w:r w:rsidRPr="0028428B">
        <w:rPr>
          <w:bdr w:val="none" w:sz="0" w:space="0" w:color="auto" w:frame="1"/>
          <w:lang w:eastAsia="ru-RU"/>
        </w:rPr>
        <w:t>Calendar.getInstance</w:t>
      </w:r>
      <w:proofErr w:type="spellEnd"/>
      <w:r w:rsidRPr="0028428B">
        <w:rPr>
          <w:bdr w:val="none" w:sz="0" w:space="0" w:color="auto" w:frame="1"/>
          <w:lang w:eastAsia="ru-RU"/>
        </w:rPr>
        <w:t>()</w:t>
      </w:r>
    </w:p>
    <w:p w14:paraId="7DAD9BCC" w14:textId="77777777" w:rsidR="00EC6DA4" w:rsidRPr="00EC6DA4" w:rsidRDefault="00EC6DA4" w:rsidP="00EC6DA4">
      <w:pPr>
        <w:pStyle w:val="ad"/>
        <w:rPr>
          <w:bCs/>
          <w:bdr w:val="none" w:sz="0" w:space="0" w:color="auto" w:frame="1"/>
          <w:lang w:eastAsia="ru-RU"/>
        </w:rPr>
      </w:pPr>
      <w:proofErr w:type="spellStart"/>
      <w:r w:rsidRPr="00EC6DA4">
        <w:rPr>
          <w:color w:val="015493"/>
          <w:bdr w:val="none" w:sz="0" w:space="0" w:color="auto" w:frame="1"/>
          <w:lang w:eastAsia="ru-RU"/>
        </w:rPr>
        <w:t>val</w:t>
      </w:r>
      <w:proofErr w:type="spellEnd"/>
      <w:r w:rsidRPr="00EC6DA4">
        <w:rPr>
          <w:bdr w:val="none" w:sz="0" w:space="0" w:color="auto" w:frame="1"/>
          <w:lang w:eastAsia="ru-RU"/>
        </w:rPr>
        <w:t xml:space="preserve"> hour = </w:t>
      </w:r>
      <w:proofErr w:type="spellStart"/>
      <w:r w:rsidRPr="00EC6DA4">
        <w:rPr>
          <w:bdr w:val="none" w:sz="0" w:space="0" w:color="auto" w:frame="1"/>
          <w:lang w:eastAsia="ru-RU"/>
        </w:rPr>
        <w:t>c.</w:t>
      </w:r>
      <w:r w:rsidRPr="00EC6DA4">
        <w:rPr>
          <w:color w:val="015493"/>
          <w:bdr w:val="none" w:sz="0" w:space="0" w:color="auto" w:frame="1"/>
          <w:lang w:eastAsia="ru-RU"/>
        </w:rPr>
        <w:t>get</w:t>
      </w:r>
      <w:proofErr w:type="spellEnd"/>
      <w:r w:rsidRPr="00EC6DA4">
        <w:rPr>
          <w:bdr w:val="none" w:sz="0" w:space="0" w:color="auto" w:frame="1"/>
          <w:lang w:eastAsia="ru-RU"/>
        </w:rPr>
        <w:t>(</w:t>
      </w:r>
      <w:proofErr w:type="spellStart"/>
      <w:r w:rsidRPr="00EC6DA4">
        <w:rPr>
          <w:bdr w:val="none" w:sz="0" w:space="0" w:color="auto" w:frame="1"/>
          <w:lang w:eastAsia="ru-RU"/>
        </w:rPr>
        <w:t>Calendar.HOUR_OF_DAY</w:t>
      </w:r>
      <w:proofErr w:type="spellEnd"/>
      <w:r w:rsidRPr="00EC6DA4">
        <w:rPr>
          <w:bdr w:val="none" w:sz="0" w:space="0" w:color="auto" w:frame="1"/>
          <w:lang w:eastAsia="ru-RU"/>
        </w:rPr>
        <w:t>)</w:t>
      </w:r>
    </w:p>
    <w:p w14:paraId="083ED122" w14:textId="77777777" w:rsidR="00EC6DA4" w:rsidRPr="00EC6DA4" w:rsidRDefault="00EC6DA4" w:rsidP="00EC6DA4">
      <w:pPr>
        <w:pStyle w:val="ad"/>
        <w:rPr>
          <w:rFonts w:ascii="Cascadia Mono" w:hAnsi="Cascadia Mono" w:cs="Cascadia Mono"/>
          <w:bCs/>
          <w:lang w:eastAsia="ru-RU"/>
        </w:rPr>
      </w:pPr>
      <w:proofErr w:type="spellStart"/>
      <w:r w:rsidRPr="00EC6DA4">
        <w:rPr>
          <w:color w:val="015493"/>
          <w:bdr w:val="none" w:sz="0" w:space="0" w:color="auto" w:frame="1"/>
          <w:lang w:eastAsia="ru-RU"/>
        </w:rPr>
        <w:t>val</w:t>
      </w:r>
      <w:proofErr w:type="spellEnd"/>
      <w:r w:rsidRPr="00EC6DA4">
        <w:rPr>
          <w:bdr w:val="none" w:sz="0" w:space="0" w:color="auto" w:frame="1"/>
          <w:lang w:eastAsia="ru-RU"/>
        </w:rPr>
        <w:t xml:space="preserve"> minute = </w:t>
      </w:r>
      <w:proofErr w:type="spellStart"/>
      <w:proofErr w:type="gramStart"/>
      <w:r w:rsidRPr="00EC6DA4">
        <w:rPr>
          <w:bdr w:val="none" w:sz="0" w:space="0" w:color="auto" w:frame="1"/>
          <w:lang w:eastAsia="ru-RU"/>
        </w:rPr>
        <w:t>c.</w:t>
      </w:r>
      <w:r w:rsidRPr="00EC6DA4">
        <w:rPr>
          <w:color w:val="015493"/>
          <w:bdr w:val="none" w:sz="0" w:space="0" w:color="auto" w:frame="1"/>
          <w:lang w:eastAsia="ru-RU"/>
        </w:rPr>
        <w:t>get</w:t>
      </w:r>
      <w:proofErr w:type="spellEnd"/>
      <w:r w:rsidRPr="00EC6DA4">
        <w:rPr>
          <w:bdr w:val="none" w:sz="0" w:space="0" w:color="auto" w:frame="1"/>
          <w:lang w:eastAsia="ru-RU"/>
        </w:rPr>
        <w:t>(</w:t>
      </w:r>
      <w:proofErr w:type="spellStart"/>
      <w:proofErr w:type="gramEnd"/>
      <w:r w:rsidRPr="00EC6DA4">
        <w:rPr>
          <w:bdr w:val="none" w:sz="0" w:space="0" w:color="auto" w:frame="1"/>
          <w:lang w:eastAsia="ru-RU"/>
        </w:rPr>
        <w:t>Calendar.MINUTE</w:t>
      </w:r>
      <w:proofErr w:type="spellEnd"/>
      <w:r w:rsidRPr="00EC6DA4">
        <w:rPr>
          <w:bdr w:val="none" w:sz="0" w:space="0" w:color="auto" w:frame="1"/>
          <w:lang w:eastAsia="ru-RU"/>
        </w:rPr>
        <w:t>)</w:t>
      </w:r>
    </w:p>
    <w:p w14:paraId="11460A5F" w14:textId="77777777" w:rsidR="00EC6DA4" w:rsidRPr="001722BD" w:rsidRDefault="00EC6DA4" w:rsidP="00EC6DA4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3F25BA72" w14:textId="40144867" w:rsidR="00E373F0" w:rsidRDefault="00E373F0" w:rsidP="00151972">
      <w:pPr>
        <w:pStyle w:val="2"/>
      </w:pPr>
      <w:r>
        <w:t>Использование ресурсов значений</w:t>
      </w:r>
    </w:p>
    <w:p w14:paraId="0EDB7602" w14:textId="77777777" w:rsidR="0031626F" w:rsidRDefault="00E373F0" w:rsidP="00E373F0">
      <w:pPr>
        <w:pStyle w:val="2"/>
        <w:numPr>
          <w:ilvl w:val="2"/>
          <w:numId w:val="6"/>
        </w:numPr>
      </w:pPr>
      <w:r>
        <w:t>Добавить приложени</w:t>
      </w:r>
      <w:r w:rsidR="0031626F">
        <w:t>е 5 ресурсов цветов</w:t>
      </w:r>
    </w:p>
    <w:p w14:paraId="291478C2" w14:textId="0973AC7D" w:rsidR="001B0312" w:rsidRDefault="001B0312" w:rsidP="00E373F0">
      <w:pPr>
        <w:pStyle w:val="2"/>
        <w:numPr>
          <w:ilvl w:val="2"/>
          <w:numId w:val="6"/>
        </w:numPr>
      </w:pPr>
      <w:r>
        <w:t>Исполь</w:t>
      </w:r>
      <w:r w:rsidR="009D487F">
        <w:t xml:space="preserve">зовать ресурсы цветов для настройки </w:t>
      </w:r>
      <w:r w:rsidR="00E02D66">
        <w:t>цвета элементов управления, фона.</w:t>
      </w:r>
    </w:p>
    <w:p w14:paraId="25EC1DCF" w14:textId="43F5AC92" w:rsidR="00E373F0" w:rsidRDefault="0031626F" w:rsidP="00E373F0">
      <w:pPr>
        <w:pStyle w:val="2"/>
        <w:numPr>
          <w:ilvl w:val="2"/>
          <w:numId w:val="6"/>
        </w:numPr>
      </w:pPr>
      <w:r>
        <w:t>Добавить в приложение</w:t>
      </w:r>
      <w:r w:rsidR="0010055B">
        <w:t xml:space="preserve"> </w:t>
      </w:r>
      <w:r w:rsidR="005D27FE">
        <w:t xml:space="preserve">ресурсы размеров для настройки высоты </w:t>
      </w:r>
      <w:r w:rsidR="005D27FE">
        <w:lastRenderedPageBreak/>
        <w:t xml:space="preserve">поля поиска, </w:t>
      </w:r>
      <w:r w:rsidR="00291C8D">
        <w:t>ширины и высоты кнопки меню</w:t>
      </w:r>
      <w:r w:rsidR="008668E5">
        <w:t>, ширины и высоты изображений</w:t>
      </w:r>
      <w:r w:rsidR="00E02D66">
        <w:t>.</w:t>
      </w:r>
    </w:p>
    <w:p w14:paraId="2E0EAA00" w14:textId="251BA316" w:rsidR="00E02D66" w:rsidRDefault="00E02D66" w:rsidP="00E373F0">
      <w:pPr>
        <w:pStyle w:val="2"/>
        <w:numPr>
          <w:ilvl w:val="2"/>
          <w:numId w:val="6"/>
        </w:numPr>
      </w:pPr>
      <w:r>
        <w:t xml:space="preserve">Использовать ресурсы размеров для </w:t>
      </w:r>
      <w:r w:rsidR="005518BF">
        <w:t>настройки размеров соответствующих элементов управления.</w:t>
      </w:r>
    </w:p>
    <w:p w14:paraId="7A35DA00" w14:textId="77777777" w:rsidR="001577AF" w:rsidRPr="001577AF" w:rsidRDefault="001577AF" w:rsidP="001577AF">
      <w:pPr>
        <w:pStyle w:val="2"/>
      </w:pPr>
      <w:r w:rsidRPr="001577AF">
        <w:t xml:space="preserve">Использование ресурсов изображений </w:t>
      </w:r>
    </w:p>
    <w:p w14:paraId="419D0B89" w14:textId="49CDDDD7" w:rsidR="001577AF" w:rsidRDefault="001577AF" w:rsidP="001577AF">
      <w:pPr>
        <w:pStyle w:val="2"/>
        <w:numPr>
          <w:ilvl w:val="2"/>
          <w:numId w:val="6"/>
        </w:numPr>
      </w:pPr>
      <w:r w:rsidRPr="001577AF">
        <w:t>Добавить в</w:t>
      </w:r>
      <w:r w:rsidR="005518BF">
        <w:t xml:space="preserve"> ресурсы</w:t>
      </w:r>
      <w:r w:rsidRPr="001577AF">
        <w:t xml:space="preserve"> приложени</w:t>
      </w:r>
      <w:r w:rsidR="005518BF">
        <w:t>я</w:t>
      </w:r>
      <w:r w:rsidR="00933FDE">
        <w:t xml:space="preserve"> монохромное</w:t>
      </w:r>
      <w:r w:rsidR="008B3C92">
        <w:t xml:space="preserve"> векторное</w:t>
      </w:r>
      <w:r w:rsidRPr="001577AF">
        <w:t xml:space="preserve"> изображение</w:t>
      </w:r>
      <w:r w:rsidR="001015B0">
        <w:t>-</w:t>
      </w:r>
      <w:r w:rsidR="00933FDE">
        <w:t>иконку</w:t>
      </w:r>
      <w:r w:rsidR="001015B0">
        <w:t xml:space="preserve"> (скачайте из </w:t>
      </w:r>
      <w:r w:rsidR="002664EC">
        <w:t>интернета</w:t>
      </w:r>
      <w:r w:rsidR="00A00C35">
        <w:t xml:space="preserve"> или</w:t>
      </w:r>
      <w:r w:rsidR="00445159" w:rsidRPr="00445159">
        <w:t xml:space="preserve"> </w:t>
      </w:r>
      <w:r w:rsidR="00A549E0">
        <w:t xml:space="preserve">из </w:t>
      </w:r>
      <w:hyperlink r:id="rId7" w:history="1">
        <w:r w:rsidR="00A549E0" w:rsidRPr="00A549E0">
          <w:rPr>
            <w:rStyle w:val="af5"/>
          </w:rPr>
          <w:t>репозитория</w:t>
        </w:r>
      </w:hyperlink>
      <w:r w:rsidR="001015B0">
        <w:t>)</w:t>
      </w:r>
    </w:p>
    <w:p w14:paraId="03D6E5D1" w14:textId="198D6528" w:rsidR="00933FDE" w:rsidRPr="001577AF" w:rsidRDefault="00FC3E80" w:rsidP="001577AF">
      <w:pPr>
        <w:pStyle w:val="2"/>
        <w:numPr>
          <w:ilvl w:val="2"/>
          <w:numId w:val="6"/>
        </w:numPr>
      </w:pPr>
      <w:r>
        <w:t>Отобразить</w:t>
      </w:r>
      <w:r w:rsidR="00BC080A">
        <w:t xml:space="preserve"> векторное изображение </w:t>
      </w:r>
      <w:r w:rsidR="00320398">
        <w:t>в приложении, указать для него размер и цвет.</w:t>
      </w:r>
    </w:p>
    <w:p w14:paraId="7A13ECF7" w14:textId="05B65DE9" w:rsidR="001577AF" w:rsidRDefault="001577AF" w:rsidP="001577AF">
      <w:pPr>
        <w:pStyle w:val="2"/>
        <w:numPr>
          <w:ilvl w:val="2"/>
          <w:numId w:val="6"/>
        </w:numPr>
      </w:pPr>
      <w:r w:rsidRPr="001577AF">
        <w:t xml:space="preserve">Добавить </w:t>
      </w:r>
      <w:r w:rsidR="00933FDE" w:rsidRPr="001577AF">
        <w:t>в</w:t>
      </w:r>
      <w:r w:rsidR="00933FDE">
        <w:t xml:space="preserve"> ресурсы</w:t>
      </w:r>
      <w:r w:rsidR="00933FDE" w:rsidRPr="001577AF">
        <w:t xml:space="preserve"> приложени</w:t>
      </w:r>
      <w:r w:rsidR="00933FDE">
        <w:t xml:space="preserve">я </w:t>
      </w:r>
      <w:r w:rsidR="008B3C92">
        <w:t xml:space="preserve">растровое </w:t>
      </w:r>
      <w:r w:rsidRPr="001577AF">
        <w:t>изображение</w:t>
      </w:r>
      <w:r w:rsidR="00933FDE">
        <w:t>.</w:t>
      </w:r>
      <w:r w:rsidR="00A549E0">
        <w:t xml:space="preserve"> (скачайте из интернета или</w:t>
      </w:r>
      <w:r w:rsidR="00A549E0" w:rsidRPr="00445159">
        <w:t xml:space="preserve"> </w:t>
      </w:r>
      <w:r w:rsidR="00A549E0">
        <w:t xml:space="preserve">из </w:t>
      </w:r>
      <w:hyperlink r:id="rId8" w:history="1">
        <w:r w:rsidR="00A549E0" w:rsidRPr="00A549E0">
          <w:rPr>
            <w:rStyle w:val="af5"/>
          </w:rPr>
          <w:t>репозитория</w:t>
        </w:r>
      </w:hyperlink>
      <w:r w:rsidR="00A549E0">
        <w:t>)</w:t>
      </w:r>
    </w:p>
    <w:p w14:paraId="3F622572" w14:textId="0254C4DE" w:rsidR="00972D83" w:rsidRPr="001577AF" w:rsidRDefault="00972D83" w:rsidP="001577AF">
      <w:pPr>
        <w:pStyle w:val="2"/>
        <w:numPr>
          <w:ilvl w:val="2"/>
          <w:numId w:val="6"/>
        </w:numPr>
      </w:pPr>
      <w:r>
        <w:t>Отобразить растровое изображение</w:t>
      </w:r>
      <w:r w:rsidR="008F1E5F">
        <w:t xml:space="preserve">, указать размер изображения, </w:t>
      </w:r>
      <w:r w:rsidR="00416A12">
        <w:t>обрезать изображение для отображения его круглым.</w:t>
      </w:r>
    </w:p>
    <w:p w14:paraId="2AD7B336" w14:textId="0CF1623C" w:rsidR="0030560F" w:rsidRDefault="001577AF" w:rsidP="001577AF">
      <w:pPr>
        <w:pStyle w:val="2"/>
      </w:pPr>
      <w:r w:rsidRPr="001577AF">
        <w:t>Использование</w:t>
      </w:r>
      <w:r w:rsidR="00EB640D">
        <w:t xml:space="preserve"> </w:t>
      </w:r>
      <w:r w:rsidR="00EB640D" w:rsidRPr="00EB640D">
        <w:t>ресурсов</w:t>
      </w:r>
      <w:r w:rsidRPr="001577AF">
        <w:t xml:space="preserve"> шрифтов </w:t>
      </w:r>
    </w:p>
    <w:p w14:paraId="2618F9DF" w14:textId="1C6BC380" w:rsidR="00EB640D" w:rsidRDefault="00EB640D" w:rsidP="00EB640D">
      <w:pPr>
        <w:pStyle w:val="2"/>
        <w:numPr>
          <w:ilvl w:val="2"/>
          <w:numId w:val="6"/>
        </w:numPr>
      </w:pPr>
      <w:r w:rsidRPr="001577AF">
        <w:t>Добавить в</w:t>
      </w:r>
      <w:r>
        <w:t xml:space="preserve"> ресурсы</w:t>
      </w:r>
      <w:r w:rsidRPr="001577AF">
        <w:t xml:space="preserve"> приложени</w:t>
      </w:r>
      <w:r>
        <w:t>я шрифт</w:t>
      </w:r>
      <w:r w:rsidR="00A549E0">
        <w:t xml:space="preserve"> (скачайте из интернета или</w:t>
      </w:r>
      <w:r w:rsidR="00A549E0" w:rsidRPr="00445159">
        <w:t xml:space="preserve"> </w:t>
      </w:r>
      <w:r w:rsidR="00A549E0">
        <w:t xml:space="preserve">из </w:t>
      </w:r>
      <w:hyperlink r:id="rId9" w:history="1">
        <w:r w:rsidR="00A549E0" w:rsidRPr="00A549E0">
          <w:rPr>
            <w:rStyle w:val="af5"/>
          </w:rPr>
          <w:t>репозитория</w:t>
        </w:r>
      </w:hyperlink>
      <w:r w:rsidR="00A549E0">
        <w:t>)</w:t>
      </w:r>
    </w:p>
    <w:p w14:paraId="7D642DC6" w14:textId="77777777" w:rsidR="0030560F" w:rsidRDefault="001577AF" w:rsidP="0030560F">
      <w:pPr>
        <w:pStyle w:val="2"/>
        <w:numPr>
          <w:ilvl w:val="2"/>
          <w:numId w:val="6"/>
        </w:numPr>
      </w:pPr>
      <w:r w:rsidRPr="001577AF">
        <w:t xml:space="preserve">Добавить в </w:t>
      </w:r>
      <w:proofErr w:type="spellStart"/>
      <w:r w:rsidRPr="001577AF">
        <w:t>Type.kt</w:t>
      </w:r>
      <w:proofErr w:type="spellEnd"/>
      <w:r w:rsidRPr="001577AF">
        <w:t xml:space="preserve"> переменную для хранения </w:t>
      </w:r>
      <w:proofErr w:type="spellStart"/>
      <w:r w:rsidRPr="001577AF">
        <w:t>FontFamily</w:t>
      </w:r>
      <w:proofErr w:type="spellEnd"/>
      <w:r w:rsidRPr="001577AF">
        <w:t xml:space="preserve"> (значение взять из ресурсов) </w:t>
      </w:r>
    </w:p>
    <w:p w14:paraId="00925E51" w14:textId="3002FB01" w:rsidR="009E4F37" w:rsidRPr="009E4F37" w:rsidRDefault="001577AF" w:rsidP="0030560F">
      <w:pPr>
        <w:pStyle w:val="2"/>
        <w:numPr>
          <w:ilvl w:val="2"/>
          <w:numId w:val="6"/>
        </w:numPr>
      </w:pPr>
      <w:r w:rsidRPr="001577AF">
        <w:t>Использовать шрифт в метках и кнопках.</w:t>
      </w:r>
    </w:p>
    <w:p w14:paraId="0E0BD361" w14:textId="72A405BC" w:rsidR="00FA45AA" w:rsidRDefault="00FA45AA" w:rsidP="00382EE2">
      <w:pPr>
        <w:pStyle w:val="1"/>
      </w:pPr>
      <w:r>
        <w:t>Контрольные вопросы</w:t>
      </w:r>
    </w:p>
    <w:p w14:paraId="123B88AB" w14:textId="5B96BC9D" w:rsidR="00E8763A" w:rsidRDefault="00E8763A" w:rsidP="00E8763A">
      <w:pPr>
        <w:pStyle w:val="2"/>
      </w:pPr>
      <w:r w:rsidRPr="00E8763A">
        <w:t xml:space="preserve">Что хранится в папке </w:t>
      </w:r>
      <w:proofErr w:type="spellStart"/>
      <w:r w:rsidRPr="00E8763A">
        <w:t>res</w:t>
      </w:r>
      <w:proofErr w:type="spellEnd"/>
      <w:r w:rsidRPr="00E8763A">
        <w:t xml:space="preserve">? </w:t>
      </w:r>
      <w:r w:rsidR="001722BD">
        <w:t>Ответ: Ресурсы программы, которыми можно воспользоваться и вызвать в коде напрямую.</w:t>
      </w:r>
    </w:p>
    <w:p w14:paraId="76E12138" w14:textId="5412AA9D" w:rsidR="00E8763A" w:rsidRDefault="00E8763A" w:rsidP="00E8763A">
      <w:pPr>
        <w:pStyle w:val="2"/>
      </w:pPr>
      <w:r w:rsidRPr="00E8763A">
        <w:t xml:space="preserve">Что хранится в папке </w:t>
      </w:r>
      <w:proofErr w:type="spellStart"/>
      <w:r w:rsidRPr="00E8763A">
        <w:t>values</w:t>
      </w:r>
      <w:proofErr w:type="spellEnd"/>
      <w:r w:rsidRPr="00E8763A">
        <w:t xml:space="preserve">? </w:t>
      </w:r>
      <w:r w:rsidR="001722BD">
        <w:t>Ответ: Цвета, строки, локализация</w:t>
      </w:r>
    </w:p>
    <w:p w14:paraId="7108FAE4" w14:textId="18F7452F" w:rsidR="00E8763A" w:rsidRDefault="00E8763A" w:rsidP="00E8763A">
      <w:pPr>
        <w:pStyle w:val="2"/>
      </w:pPr>
      <w:r w:rsidRPr="00E8763A">
        <w:t xml:space="preserve">Что хранится в папке </w:t>
      </w:r>
      <w:proofErr w:type="spellStart"/>
      <w:r w:rsidRPr="00E8763A">
        <w:t>drawable</w:t>
      </w:r>
      <w:proofErr w:type="spellEnd"/>
      <w:r w:rsidRPr="00E8763A">
        <w:t xml:space="preserve">? </w:t>
      </w:r>
      <w:r w:rsidR="001722BD">
        <w:t>Ответ: изображения</w:t>
      </w:r>
    </w:p>
    <w:p w14:paraId="66A6D3CE" w14:textId="7E6F0929" w:rsidR="00E8763A" w:rsidRDefault="00E8763A" w:rsidP="00E8763A">
      <w:pPr>
        <w:pStyle w:val="2"/>
      </w:pPr>
      <w:r w:rsidRPr="00E8763A">
        <w:t xml:space="preserve">Для чего используется Resource Manager? </w:t>
      </w:r>
      <w:r w:rsidR="001722BD">
        <w:t>Ответ: используется, чтобы получить ресурс</w:t>
      </w:r>
    </w:p>
    <w:p w14:paraId="2993BBDE" w14:textId="40C3E6D4" w:rsidR="00E8763A" w:rsidRDefault="00E8763A" w:rsidP="001722BD">
      <w:pPr>
        <w:pStyle w:val="2"/>
      </w:pPr>
      <w:r w:rsidRPr="00E8763A">
        <w:t xml:space="preserve">Как использовать строковые ресурсы? </w:t>
      </w:r>
      <w:r w:rsidR="001722BD">
        <w:t xml:space="preserve">Ответ: </w:t>
      </w:r>
      <w:proofErr w:type="spellStart"/>
      <w:r w:rsidR="001722BD" w:rsidRPr="001722BD">
        <w:t>stringResource</w:t>
      </w:r>
      <w:proofErr w:type="spellEnd"/>
      <w:r w:rsidR="001722BD" w:rsidRPr="001722BD">
        <w:t>(</w:t>
      </w:r>
      <w:proofErr w:type="spellStart"/>
      <w:proofErr w:type="gramStart"/>
      <w:r w:rsidR="001722BD" w:rsidRPr="001722BD">
        <w:t>R.string</w:t>
      </w:r>
      <w:proofErr w:type="gramEnd"/>
      <w:r w:rsidR="001722BD" w:rsidRPr="001722BD">
        <w:t>.</w:t>
      </w:r>
      <w:r w:rsidR="001722BD">
        <w:t>название_</w:t>
      </w:r>
      <w:bookmarkStart w:id="0" w:name="_GoBack"/>
      <w:bookmarkEnd w:id="0"/>
      <w:r w:rsidR="001722BD">
        <w:t>строки</w:t>
      </w:r>
      <w:proofErr w:type="spellEnd"/>
      <w:r w:rsidR="001722BD" w:rsidRPr="001722BD">
        <w:t>)</w:t>
      </w:r>
      <w:r w:rsidR="001722BD">
        <w:t>.</w:t>
      </w:r>
    </w:p>
    <w:p w14:paraId="45851BA9" w14:textId="04A5596F" w:rsidR="00E8763A" w:rsidRDefault="00E8763A" w:rsidP="001722BD">
      <w:pPr>
        <w:pStyle w:val="2"/>
      </w:pPr>
      <w:r w:rsidRPr="00E8763A">
        <w:t xml:space="preserve">Как использовать ресурсы изображения? </w:t>
      </w:r>
      <w:r w:rsidR="001722BD">
        <w:t xml:space="preserve">Ответ: </w:t>
      </w:r>
      <w:proofErr w:type="spellStart"/>
      <w:r w:rsidR="001722BD">
        <w:t>ВидИзображения.вид</w:t>
      </w:r>
      <w:proofErr w:type="spellEnd"/>
      <w:r w:rsidR="001722BD" w:rsidRPr="001722BD">
        <w:rPr>
          <w:lang w:val="en-US"/>
        </w:rPr>
        <w:t>Resource</w:t>
      </w:r>
      <w:r w:rsidR="001722BD" w:rsidRPr="001722BD">
        <w:t>(</w:t>
      </w:r>
      <w:proofErr w:type="gramStart"/>
      <w:r w:rsidR="001722BD" w:rsidRPr="001722BD">
        <w:rPr>
          <w:lang w:val="en-US"/>
        </w:rPr>
        <w:t>R</w:t>
      </w:r>
      <w:r w:rsidR="001722BD" w:rsidRPr="001722BD">
        <w:t>.</w:t>
      </w:r>
      <w:proofErr w:type="spellStart"/>
      <w:r w:rsidR="001722BD" w:rsidRPr="001722BD">
        <w:rPr>
          <w:lang w:val="en-US"/>
        </w:rPr>
        <w:t>drawable</w:t>
      </w:r>
      <w:proofErr w:type="spellEnd"/>
      <w:proofErr w:type="gramEnd"/>
      <w:r w:rsidR="001722BD" w:rsidRPr="001722BD">
        <w:t>.</w:t>
      </w:r>
      <w:r w:rsidR="001722BD">
        <w:t>название)</w:t>
      </w:r>
    </w:p>
    <w:p w14:paraId="60853C6D" w14:textId="640B252D" w:rsidR="00965C8E" w:rsidRDefault="00E8763A" w:rsidP="001722BD">
      <w:pPr>
        <w:pStyle w:val="2"/>
      </w:pPr>
      <w:r w:rsidRPr="00E8763A">
        <w:t>Как использовать массивы из ресурсов?</w:t>
      </w:r>
      <w:r w:rsidR="001722BD">
        <w:t xml:space="preserve"> Ответ: </w:t>
      </w:r>
      <w:proofErr w:type="spellStart"/>
      <w:r w:rsidR="001722BD" w:rsidRPr="001722BD">
        <w:t>stringArrayResource</w:t>
      </w:r>
      <w:proofErr w:type="spellEnd"/>
      <w:r w:rsidR="001722BD" w:rsidRPr="001722BD">
        <w:t>(</w:t>
      </w:r>
      <w:proofErr w:type="spellStart"/>
      <w:proofErr w:type="gramStart"/>
      <w:r w:rsidR="001722BD" w:rsidRPr="001722BD">
        <w:t>R.array</w:t>
      </w:r>
      <w:proofErr w:type="gramEnd"/>
      <w:r w:rsidR="001722BD" w:rsidRPr="001722BD">
        <w:t>.</w:t>
      </w:r>
      <w:r w:rsidR="001722BD">
        <w:t>название_массива</w:t>
      </w:r>
      <w:proofErr w:type="spellEnd"/>
      <w:r w:rsidR="001722BD" w:rsidRPr="001722BD">
        <w:t>)</w:t>
      </w:r>
    </w:p>
    <w:p w14:paraId="1A9E0E49" w14:textId="459799B6" w:rsidR="001722BD" w:rsidRDefault="001722BD" w:rsidP="001722BD">
      <w:pPr>
        <w:pStyle w:val="1"/>
      </w:pPr>
      <w:r>
        <w:t>Вывод</w:t>
      </w:r>
    </w:p>
    <w:p w14:paraId="63F0AF1C" w14:textId="46EFF8B3" w:rsidR="001722BD" w:rsidRPr="001722BD" w:rsidRDefault="001722BD" w:rsidP="001722BD">
      <w:pPr>
        <w:pStyle w:val="2"/>
      </w:pPr>
      <w:r>
        <w:t>Был изучен</w:t>
      </w:r>
      <w:r w:rsidRPr="00F471D6">
        <w:t xml:space="preserve"> процесс добавления и применения ресурсов при разработке мобильных приложений </w:t>
      </w:r>
      <w:proofErr w:type="spellStart"/>
      <w:r w:rsidRPr="00F471D6">
        <w:t>Android</w:t>
      </w:r>
      <w:proofErr w:type="spellEnd"/>
      <w:r>
        <w:t>.</w:t>
      </w:r>
    </w:p>
    <w:sectPr w:rsidR="001722BD" w:rsidRPr="001722BD" w:rsidSect="00A55CB3">
      <w:headerReference w:type="first" r:id="rId1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C56A09" w14:textId="77777777" w:rsidR="00AA5D71" w:rsidRDefault="00AA5D71" w:rsidP="006747A5">
      <w:r>
        <w:separator/>
      </w:r>
    </w:p>
  </w:endnote>
  <w:endnote w:type="continuationSeparator" w:id="0">
    <w:p w14:paraId="053FA7B6" w14:textId="77777777" w:rsidR="00AA5D71" w:rsidRDefault="00AA5D71" w:rsidP="006747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76272C" w14:textId="77777777" w:rsidR="00AA5D71" w:rsidRDefault="00AA5D71" w:rsidP="006747A5">
      <w:r>
        <w:separator/>
      </w:r>
    </w:p>
  </w:footnote>
  <w:footnote w:type="continuationSeparator" w:id="0">
    <w:p w14:paraId="79CA6950" w14:textId="77777777" w:rsidR="00AA5D71" w:rsidRDefault="00AA5D71" w:rsidP="006747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3DB78C" w14:textId="77AF4EBD" w:rsidR="00A55CB3" w:rsidRDefault="00A55CB3" w:rsidP="00A55CB3">
    <w:pPr>
      <w:pStyle w:val="af1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61103700"/>
    <w:styleLink w:val="a"/>
    <w:lvl w:ilvl="0">
      <w:start w:val="1"/>
      <w:numFmt w:val="decimal"/>
      <w:pStyle w:val="1"/>
      <w:suff w:val="space"/>
      <w:lvlText w:val="%1"/>
      <w:lvlJc w:val="left"/>
      <w:pPr>
        <w:ind w:left="568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1103700"/>
    <w:numStyleLink w:val="a"/>
  </w:abstractNum>
  <w:num w:numId="1">
    <w:abstractNumId w:val="0"/>
  </w:num>
  <w:num w:numId="2">
    <w:abstractNumId w:val="0"/>
  </w:num>
  <w:num w:numId="3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>
    <w:abstractNumId w:val="0"/>
  </w:num>
  <w:num w:numId="6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7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5AA"/>
    <w:rsid w:val="0000013F"/>
    <w:rsid w:val="00005C67"/>
    <w:rsid w:val="00014B35"/>
    <w:rsid w:val="00017146"/>
    <w:rsid w:val="00025FAE"/>
    <w:rsid w:val="00027FDE"/>
    <w:rsid w:val="00030665"/>
    <w:rsid w:val="000440BD"/>
    <w:rsid w:val="00070FAF"/>
    <w:rsid w:val="00082D0F"/>
    <w:rsid w:val="000839DF"/>
    <w:rsid w:val="00091DFA"/>
    <w:rsid w:val="000B513A"/>
    <w:rsid w:val="000C39E1"/>
    <w:rsid w:val="000D6282"/>
    <w:rsid w:val="000E0039"/>
    <w:rsid w:val="0010055B"/>
    <w:rsid w:val="001015B0"/>
    <w:rsid w:val="00111308"/>
    <w:rsid w:val="00111B29"/>
    <w:rsid w:val="00111B90"/>
    <w:rsid w:val="001315B2"/>
    <w:rsid w:val="00147857"/>
    <w:rsid w:val="00151972"/>
    <w:rsid w:val="00155593"/>
    <w:rsid w:val="00155D5D"/>
    <w:rsid w:val="001577AF"/>
    <w:rsid w:val="0017150B"/>
    <w:rsid w:val="001722BD"/>
    <w:rsid w:val="0018259A"/>
    <w:rsid w:val="001834E5"/>
    <w:rsid w:val="001841A3"/>
    <w:rsid w:val="00185F85"/>
    <w:rsid w:val="00193FD5"/>
    <w:rsid w:val="001974B9"/>
    <w:rsid w:val="001A1A3E"/>
    <w:rsid w:val="001A7E28"/>
    <w:rsid w:val="001B0312"/>
    <w:rsid w:val="001B1DA2"/>
    <w:rsid w:val="001B7F35"/>
    <w:rsid w:val="001C1D09"/>
    <w:rsid w:val="001C31AE"/>
    <w:rsid w:val="001C482C"/>
    <w:rsid w:val="001E22AF"/>
    <w:rsid w:val="001E32F3"/>
    <w:rsid w:val="001E337C"/>
    <w:rsid w:val="001E6D51"/>
    <w:rsid w:val="001E773C"/>
    <w:rsid w:val="001F39D3"/>
    <w:rsid w:val="002052D6"/>
    <w:rsid w:val="00231FD8"/>
    <w:rsid w:val="00243AEB"/>
    <w:rsid w:val="0024531C"/>
    <w:rsid w:val="00251C79"/>
    <w:rsid w:val="002664EC"/>
    <w:rsid w:val="00267466"/>
    <w:rsid w:val="002676DB"/>
    <w:rsid w:val="00271E47"/>
    <w:rsid w:val="002746AE"/>
    <w:rsid w:val="002827DC"/>
    <w:rsid w:val="0028428B"/>
    <w:rsid w:val="00284533"/>
    <w:rsid w:val="00286C7F"/>
    <w:rsid w:val="00291C8D"/>
    <w:rsid w:val="00293EED"/>
    <w:rsid w:val="002E48DD"/>
    <w:rsid w:val="002F2E08"/>
    <w:rsid w:val="0030560F"/>
    <w:rsid w:val="00307172"/>
    <w:rsid w:val="0031626F"/>
    <w:rsid w:val="00320398"/>
    <w:rsid w:val="00324398"/>
    <w:rsid w:val="003270F0"/>
    <w:rsid w:val="003358A9"/>
    <w:rsid w:val="003470F5"/>
    <w:rsid w:val="00357D90"/>
    <w:rsid w:val="00367795"/>
    <w:rsid w:val="00376509"/>
    <w:rsid w:val="003767EF"/>
    <w:rsid w:val="0038239B"/>
    <w:rsid w:val="00382EE2"/>
    <w:rsid w:val="003870A1"/>
    <w:rsid w:val="003C74AA"/>
    <w:rsid w:val="003D76AF"/>
    <w:rsid w:val="003E0728"/>
    <w:rsid w:val="00405439"/>
    <w:rsid w:val="00412EC6"/>
    <w:rsid w:val="00416A12"/>
    <w:rsid w:val="004220B0"/>
    <w:rsid w:val="00423795"/>
    <w:rsid w:val="00432B3F"/>
    <w:rsid w:val="00445159"/>
    <w:rsid w:val="00446DE6"/>
    <w:rsid w:val="0046439B"/>
    <w:rsid w:val="00476BBF"/>
    <w:rsid w:val="00476FE3"/>
    <w:rsid w:val="00480587"/>
    <w:rsid w:val="00490DA5"/>
    <w:rsid w:val="0049363D"/>
    <w:rsid w:val="00494985"/>
    <w:rsid w:val="004A368A"/>
    <w:rsid w:val="004A666A"/>
    <w:rsid w:val="004B033B"/>
    <w:rsid w:val="004B1C88"/>
    <w:rsid w:val="004C68B5"/>
    <w:rsid w:val="004E5BA0"/>
    <w:rsid w:val="004E7BED"/>
    <w:rsid w:val="004F6374"/>
    <w:rsid w:val="00512B4C"/>
    <w:rsid w:val="0051771E"/>
    <w:rsid w:val="005225E8"/>
    <w:rsid w:val="00531910"/>
    <w:rsid w:val="00543084"/>
    <w:rsid w:val="0055027A"/>
    <w:rsid w:val="00550ADC"/>
    <w:rsid w:val="005518BF"/>
    <w:rsid w:val="0056123E"/>
    <w:rsid w:val="0057016C"/>
    <w:rsid w:val="00573461"/>
    <w:rsid w:val="005842D8"/>
    <w:rsid w:val="0059183D"/>
    <w:rsid w:val="00591CDE"/>
    <w:rsid w:val="005A12D1"/>
    <w:rsid w:val="005A5A70"/>
    <w:rsid w:val="005A650C"/>
    <w:rsid w:val="005A7349"/>
    <w:rsid w:val="005B6A98"/>
    <w:rsid w:val="005D27FE"/>
    <w:rsid w:val="00601E65"/>
    <w:rsid w:val="00605956"/>
    <w:rsid w:val="00605F5D"/>
    <w:rsid w:val="00634C48"/>
    <w:rsid w:val="00654418"/>
    <w:rsid w:val="00673181"/>
    <w:rsid w:val="006747A5"/>
    <w:rsid w:val="00687EE6"/>
    <w:rsid w:val="0069095C"/>
    <w:rsid w:val="00693BA2"/>
    <w:rsid w:val="006942C3"/>
    <w:rsid w:val="006A3E2E"/>
    <w:rsid w:val="006D0C30"/>
    <w:rsid w:val="006D4F24"/>
    <w:rsid w:val="006E08C4"/>
    <w:rsid w:val="006E28D9"/>
    <w:rsid w:val="006E2B52"/>
    <w:rsid w:val="006E6843"/>
    <w:rsid w:val="00701A12"/>
    <w:rsid w:val="00710836"/>
    <w:rsid w:val="007264CB"/>
    <w:rsid w:val="00727E3D"/>
    <w:rsid w:val="007422B4"/>
    <w:rsid w:val="00742A9F"/>
    <w:rsid w:val="00753684"/>
    <w:rsid w:val="00755B36"/>
    <w:rsid w:val="00760A24"/>
    <w:rsid w:val="00764BF3"/>
    <w:rsid w:val="00766DC1"/>
    <w:rsid w:val="007761F7"/>
    <w:rsid w:val="00790454"/>
    <w:rsid w:val="007938D8"/>
    <w:rsid w:val="007971BE"/>
    <w:rsid w:val="007A5F05"/>
    <w:rsid w:val="007A781A"/>
    <w:rsid w:val="007B4492"/>
    <w:rsid w:val="007C4FE2"/>
    <w:rsid w:val="007D3168"/>
    <w:rsid w:val="007D5AB9"/>
    <w:rsid w:val="007E1BE1"/>
    <w:rsid w:val="007E1D6C"/>
    <w:rsid w:val="007E4EB5"/>
    <w:rsid w:val="00802F39"/>
    <w:rsid w:val="00812B08"/>
    <w:rsid w:val="00813293"/>
    <w:rsid w:val="00814C20"/>
    <w:rsid w:val="0082374D"/>
    <w:rsid w:val="00824955"/>
    <w:rsid w:val="00827438"/>
    <w:rsid w:val="00840D63"/>
    <w:rsid w:val="0085777B"/>
    <w:rsid w:val="008629B7"/>
    <w:rsid w:val="008668E5"/>
    <w:rsid w:val="00867E43"/>
    <w:rsid w:val="008754E2"/>
    <w:rsid w:val="00876E8B"/>
    <w:rsid w:val="008921AE"/>
    <w:rsid w:val="008B13BF"/>
    <w:rsid w:val="008B3C92"/>
    <w:rsid w:val="008C5AE8"/>
    <w:rsid w:val="008E1781"/>
    <w:rsid w:val="008E1DD6"/>
    <w:rsid w:val="008E3D31"/>
    <w:rsid w:val="008F1E5F"/>
    <w:rsid w:val="008F7D39"/>
    <w:rsid w:val="00902556"/>
    <w:rsid w:val="00902880"/>
    <w:rsid w:val="009041F3"/>
    <w:rsid w:val="009043E4"/>
    <w:rsid w:val="00915945"/>
    <w:rsid w:val="00922D0E"/>
    <w:rsid w:val="00925158"/>
    <w:rsid w:val="009268B0"/>
    <w:rsid w:val="00930599"/>
    <w:rsid w:val="00932AA8"/>
    <w:rsid w:val="00933FDE"/>
    <w:rsid w:val="00941D12"/>
    <w:rsid w:val="00946917"/>
    <w:rsid w:val="00950051"/>
    <w:rsid w:val="00957C72"/>
    <w:rsid w:val="00960202"/>
    <w:rsid w:val="00965C8E"/>
    <w:rsid w:val="00972D83"/>
    <w:rsid w:val="00990975"/>
    <w:rsid w:val="0099198F"/>
    <w:rsid w:val="009939EA"/>
    <w:rsid w:val="009A4876"/>
    <w:rsid w:val="009A6EEE"/>
    <w:rsid w:val="009A74EF"/>
    <w:rsid w:val="009B451D"/>
    <w:rsid w:val="009C0E46"/>
    <w:rsid w:val="009C4862"/>
    <w:rsid w:val="009C5E73"/>
    <w:rsid w:val="009D0A07"/>
    <w:rsid w:val="009D18CB"/>
    <w:rsid w:val="009D487F"/>
    <w:rsid w:val="009D5945"/>
    <w:rsid w:val="009D73BE"/>
    <w:rsid w:val="009E01CF"/>
    <w:rsid w:val="009E4F37"/>
    <w:rsid w:val="009E58AC"/>
    <w:rsid w:val="009F0224"/>
    <w:rsid w:val="009F126C"/>
    <w:rsid w:val="009F4ACC"/>
    <w:rsid w:val="009F72D5"/>
    <w:rsid w:val="00A00C35"/>
    <w:rsid w:val="00A238F8"/>
    <w:rsid w:val="00A331AB"/>
    <w:rsid w:val="00A509E8"/>
    <w:rsid w:val="00A51F50"/>
    <w:rsid w:val="00A549E0"/>
    <w:rsid w:val="00A55CB3"/>
    <w:rsid w:val="00A67C92"/>
    <w:rsid w:val="00A71B48"/>
    <w:rsid w:val="00A7328A"/>
    <w:rsid w:val="00A7632F"/>
    <w:rsid w:val="00A84FD8"/>
    <w:rsid w:val="00A94224"/>
    <w:rsid w:val="00A94701"/>
    <w:rsid w:val="00AA4C22"/>
    <w:rsid w:val="00AA5D71"/>
    <w:rsid w:val="00AB29E0"/>
    <w:rsid w:val="00AB3A67"/>
    <w:rsid w:val="00AB5D0C"/>
    <w:rsid w:val="00AB7D49"/>
    <w:rsid w:val="00AD1750"/>
    <w:rsid w:val="00AE115E"/>
    <w:rsid w:val="00AE7ADF"/>
    <w:rsid w:val="00AF2AB1"/>
    <w:rsid w:val="00AF3FE4"/>
    <w:rsid w:val="00AF4ABD"/>
    <w:rsid w:val="00AF7714"/>
    <w:rsid w:val="00B01E0A"/>
    <w:rsid w:val="00B04478"/>
    <w:rsid w:val="00B26F2E"/>
    <w:rsid w:val="00B441E6"/>
    <w:rsid w:val="00B54F24"/>
    <w:rsid w:val="00B568CF"/>
    <w:rsid w:val="00B6711F"/>
    <w:rsid w:val="00B904BB"/>
    <w:rsid w:val="00BC080A"/>
    <w:rsid w:val="00BE08FB"/>
    <w:rsid w:val="00BF6607"/>
    <w:rsid w:val="00C01869"/>
    <w:rsid w:val="00C0520D"/>
    <w:rsid w:val="00C21426"/>
    <w:rsid w:val="00C41CA8"/>
    <w:rsid w:val="00C429C5"/>
    <w:rsid w:val="00C46B83"/>
    <w:rsid w:val="00C87AA1"/>
    <w:rsid w:val="00C900F9"/>
    <w:rsid w:val="00C909A7"/>
    <w:rsid w:val="00C917DE"/>
    <w:rsid w:val="00C92D3C"/>
    <w:rsid w:val="00C9318C"/>
    <w:rsid w:val="00CA3F72"/>
    <w:rsid w:val="00CA737D"/>
    <w:rsid w:val="00CB16AE"/>
    <w:rsid w:val="00CB6142"/>
    <w:rsid w:val="00CC0580"/>
    <w:rsid w:val="00CC250A"/>
    <w:rsid w:val="00CC6D49"/>
    <w:rsid w:val="00CD50D8"/>
    <w:rsid w:val="00CF0E87"/>
    <w:rsid w:val="00CF4976"/>
    <w:rsid w:val="00CF6A2B"/>
    <w:rsid w:val="00D0337E"/>
    <w:rsid w:val="00D054E9"/>
    <w:rsid w:val="00D22B10"/>
    <w:rsid w:val="00D25084"/>
    <w:rsid w:val="00D27313"/>
    <w:rsid w:val="00D3211F"/>
    <w:rsid w:val="00D50D20"/>
    <w:rsid w:val="00D50F3C"/>
    <w:rsid w:val="00D6012D"/>
    <w:rsid w:val="00D66B17"/>
    <w:rsid w:val="00D66C75"/>
    <w:rsid w:val="00D6720D"/>
    <w:rsid w:val="00D6759E"/>
    <w:rsid w:val="00D760E6"/>
    <w:rsid w:val="00D800C8"/>
    <w:rsid w:val="00D84A76"/>
    <w:rsid w:val="00D84E77"/>
    <w:rsid w:val="00D96466"/>
    <w:rsid w:val="00DA53D6"/>
    <w:rsid w:val="00DA7CA7"/>
    <w:rsid w:val="00DB7153"/>
    <w:rsid w:val="00DD3A5A"/>
    <w:rsid w:val="00DE10FA"/>
    <w:rsid w:val="00DE16BA"/>
    <w:rsid w:val="00DE743B"/>
    <w:rsid w:val="00DF6619"/>
    <w:rsid w:val="00E01EFF"/>
    <w:rsid w:val="00E02D66"/>
    <w:rsid w:val="00E070CA"/>
    <w:rsid w:val="00E3424D"/>
    <w:rsid w:val="00E373F0"/>
    <w:rsid w:val="00E379E5"/>
    <w:rsid w:val="00E643AB"/>
    <w:rsid w:val="00E65595"/>
    <w:rsid w:val="00E65989"/>
    <w:rsid w:val="00E72530"/>
    <w:rsid w:val="00E75152"/>
    <w:rsid w:val="00E75451"/>
    <w:rsid w:val="00E76110"/>
    <w:rsid w:val="00E8247E"/>
    <w:rsid w:val="00E8763A"/>
    <w:rsid w:val="00E91D60"/>
    <w:rsid w:val="00E9200A"/>
    <w:rsid w:val="00E93403"/>
    <w:rsid w:val="00EA2522"/>
    <w:rsid w:val="00EB640D"/>
    <w:rsid w:val="00EC6DA4"/>
    <w:rsid w:val="00ED05D6"/>
    <w:rsid w:val="00ED545F"/>
    <w:rsid w:val="00EE187F"/>
    <w:rsid w:val="00EF26F6"/>
    <w:rsid w:val="00EF367C"/>
    <w:rsid w:val="00EF5E87"/>
    <w:rsid w:val="00EF64FF"/>
    <w:rsid w:val="00F05A35"/>
    <w:rsid w:val="00F06D05"/>
    <w:rsid w:val="00F140C2"/>
    <w:rsid w:val="00F15290"/>
    <w:rsid w:val="00F16E5A"/>
    <w:rsid w:val="00F20A16"/>
    <w:rsid w:val="00F34B3A"/>
    <w:rsid w:val="00F40896"/>
    <w:rsid w:val="00F41EE2"/>
    <w:rsid w:val="00F42A9D"/>
    <w:rsid w:val="00F471D6"/>
    <w:rsid w:val="00F66EBF"/>
    <w:rsid w:val="00F670BB"/>
    <w:rsid w:val="00F86C25"/>
    <w:rsid w:val="00F95F7F"/>
    <w:rsid w:val="00F96774"/>
    <w:rsid w:val="00FA0F4A"/>
    <w:rsid w:val="00FA45AA"/>
    <w:rsid w:val="00FA7144"/>
    <w:rsid w:val="00FB767C"/>
    <w:rsid w:val="00FC015F"/>
    <w:rsid w:val="00FC3E80"/>
    <w:rsid w:val="00FD1DD8"/>
    <w:rsid w:val="00FD3A33"/>
    <w:rsid w:val="00FD6194"/>
    <w:rsid w:val="00FE0863"/>
    <w:rsid w:val="00FE1F3D"/>
    <w:rsid w:val="00FE2034"/>
    <w:rsid w:val="00FE35F0"/>
    <w:rsid w:val="00FF19B4"/>
    <w:rsid w:val="00FF1F6C"/>
    <w:rsid w:val="00FF7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01ADD9"/>
  <w15:chartTrackingRefBased/>
  <w15:docId w15:val="{EECC9441-22AB-4AC0-9320-5D30C0D31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51F50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824955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824955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  <w:ind w:left="0"/>
    </w:pPr>
    <w:rPr>
      <w:b/>
      <w:bCs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No Spacing"/>
    <w:uiPriority w:val="1"/>
    <w:qFormat/>
    <w:rsid w:val="000839DF"/>
    <w:pPr>
      <w:spacing w:after="0" w:line="240" w:lineRule="auto"/>
    </w:pPr>
  </w:style>
  <w:style w:type="table" w:styleId="af0">
    <w:name w:val="Table Grid"/>
    <w:basedOn w:val="a2"/>
    <w:uiPriority w:val="39"/>
    <w:rsid w:val="00CA3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0"/>
    <w:link w:val="af2"/>
    <w:uiPriority w:val="99"/>
    <w:unhideWhenUsed/>
    <w:rsid w:val="006747A5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uiPriority w:val="99"/>
    <w:rsid w:val="006747A5"/>
  </w:style>
  <w:style w:type="paragraph" w:styleId="af3">
    <w:name w:val="footer"/>
    <w:basedOn w:val="a0"/>
    <w:link w:val="af4"/>
    <w:uiPriority w:val="99"/>
    <w:unhideWhenUsed/>
    <w:rsid w:val="006747A5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uiPriority w:val="99"/>
    <w:rsid w:val="006747A5"/>
  </w:style>
  <w:style w:type="paragraph" w:styleId="HTML">
    <w:name w:val="HTML Preformatted"/>
    <w:basedOn w:val="a0"/>
    <w:link w:val="HTML0"/>
    <w:uiPriority w:val="99"/>
    <w:semiHidden/>
    <w:unhideWhenUsed/>
    <w:rsid w:val="00DA7CA7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DA7CA7"/>
    <w:rPr>
      <w:rFonts w:ascii="Consolas" w:hAnsi="Consolas"/>
      <w:sz w:val="20"/>
      <w:szCs w:val="20"/>
    </w:rPr>
  </w:style>
  <w:style w:type="character" w:styleId="af5">
    <w:name w:val="Hyperlink"/>
    <w:basedOn w:val="a1"/>
    <w:uiPriority w:val="99"/>
    <w:unhideWhenUsed/>
    <w:rsid w:val="004220B0"/>
    <w:rPr>
      <w:color w:val="467886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4220B0"/>
    <w:rPr>
      <w:color w:val="605E5C"/>
      <w:shd w:val="clear" w:color="auto" w:fill="E1DFDD"/>
    </w:rPr>
  </w:style>
  <w:style w:type="character" w:styleId="af6">
    <w:name w:val="FollowedHyperlink"/>
    <w:basedOn w:val="a1"/>
    <w:uiPriority w:val="99"/>
    <w:semiHidden/>
    <w:unhideWhenUsed/>
    <w:rsid w:val="001577AF"/>
    <w:rPr>
      <w:color w:val="96607D" w:themeColor="followedHyperlink"/>
      <w:u w:val="single"/>
    </w:rPr>
  </w:style>
  <w:style w:type="paragraph" w:styleId="af7">
    <w:name w:val="Normal (Web)"/>
    <w:basedOn w:val="a0"/>
    <w:uiPriority w:val="99"/>
    <w:semiHidden/>
    <w:unhideWhenUsed/>
    <w:rsid w:val="00C87AA1"/>
    <w:rPr>
      <w:sz w:val="24"/>
      <w:szCs w:val="24"/>
    </w:rPr>
  </w:style>
  <w:style w:type="character" w:styleId="HTML1">
    <w:name w:val="HTML Code"/>
    <w:basedOn w:val="a1"/>
    <w:uiPriority w:val="99"/>
    <w:semiHidden/>
    <w:unhideWhenUsed/>
    <w:rsid w:val="0028428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1"/>
    <w:rsid w:val="002842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94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2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76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5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58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0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eyRom-Edu/RMP/tree/main/Resourc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ReyRom-Edu/RMP/tree/main/Resource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ReyRom-Edu/RMP/tree/main/Resources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316</TotalTime>
  <Pages>2</Pages>
  <Words>535</Words>
  <Characters>3052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221</cp:lastModifiedBy>
  <cp:revision>178</cp:revision>
  <cp:lastPrinted>2025-02-04T05:43:00Z</cp:lastPrinted>
  <dcterms:created xsi:type="dcterms:W3CDTF">2025-02-04T05:43:00Z</dcterms:created>
  <dcterms:modified xsi:type="dcterms:W3CDTF">2026-04-09T11:03:00Z</dcterms:modified>
</cp:coreProperties>
</file>